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D0F" w:rsidRPr="00493F51" w:rsidRDefault="00F648C6" w:rsidP="00FC0386">
      <w:r w:rsidRPr="00493F51">
        <w:t xml:space="preserve">IBM </w:t>
      </w:r>
      <w:r w:rsidR="00A24D0F" w:rsidRPr="00493F51">
        <w:t>SPSS Academic Author</w:t>
      </w:r>
      <w:r w:rsidR="006D3912">
        <w:t>s</w:t>
      </w:r>
      <w:r w:rsidR="00A24D0F" w:rsidRPr="00493F51">
        <w:t xml:space="preserve"> Program Enrollment Form</w:t>
      </w:r>
    </w:p>
    <w:p w:rsidR="00A24D0F" w:rsidRDefault="00A24D0F" w:rsidP="00FC0386"/>
    <w:p w:rsidR="00654530" w:rsidRDefault="00493F51" w:rsidP="00FC0386">
      <w:r w:rsidRPr="008E795E">
        <w:t xml:space="preserve">Hello </w:t>
      </w:r>
      <w:r w:rsidR="00A24D0F" w:rsidRPr="008E795E">
        <w:t xml:space="preserve">and welcome to the </w:t>
      </w:r>
      <w:r w:rsidR="006F0ADD" w:rsidRPr="008E795E">
        <w:t xml:space="preserve">IBM </w:t>
      </w:r>
      <w:r w:rsidRPr="008E795E">
        <w:t>SPSS Academic Authors Program.</w:t>
      </w:r>
      <w:r w:rsidR="008E795E" w:rsidRPr="008E795E">
        <w:t xml:space="preserve">  </w:t>
      </w:r>
      <w:r w:rsidRPr="008E795E">
        <w:t>If you are currently working on a textbook or plan to begin work on a textbook within the next 45 days, you are eligible for a 12-month license of IBM SPSS Software as selected below.</w:t>
      </w:r>
      <w:r w:rsidR="008E795E" w:rsidRPr="008E795E">
        <w:t xml:space="preserve"> </w:t>
      </w:r>
    </w:p>
    <w:p w:rsidR="00126859" w:rsidRDefault="00A24D0F" w:rsidP="00FC0386">
      <w:r w:rsidRPr="008E795E">
        <w:t xml:space="preserve">Please complete this document and return it by e-mail to </w:t>
      </w:r>
      <w:hyperlink r:id="rId8" w:history="1">
        <w:r w:rsidR="00024F9F" w:rsidRPr="008E795E">
          <w:rPr>
            <w:rStyle w:val="Hyperlink"/>
          </w:rPr>
          <w:t>books@us.ibm.com</w:t>
        </w:r>
      </w:hyperlink>
      <w:r w:rsidRPr="008E795E">
        <w:t xml:space="preserve">.   </w:t>
      </w:r>
    </w:p>
    <w:p w:rsidR="00FE5FF2" w:rsidRPr="00654530" w:rsidRDefault="006F0ADD" w:rsidP="00FC0386">
      <w:r w:rsidRPr="008E795E">
        <w:br/>
      </w:r>
      <w:r w:rsidR="00FE5FF2" w:rsidRPr="00493F51">
        <w:rPr>
          <w:color w:val="7F7F7F" w:themeColor="text1" w:themeTint="80"/>
          <w:sz w:val="16"/>
          <w:szCs w:val="16"/>
        </w:rPr>
        <w:t>ALL FIELDS</w:t>
      </w:r>
      <w:r w:rsidR="008E795E">
        <w:rPr>
          <w:color w:val="7F7F7F" w:themeColor="text1" w:themeTint="80"/>
          <w:sz w:val="16"/>
          <w:szCs w:val="16"/>
        </w:rPr>
        <w:t xml:space="preserve"> BELOW </w:t>
      </w:r>
      <w:r w:rsidR="00493F51" w:rsidRPr="00493F51">
        <w:rPr>
          <w:color w:val="7F7F7F" w:themeColor="text1" w:themeTint="80"/>
          <w:sz w:val="16"/>
          <w:szCs w:val="16"/>
        </w:rPr>
        <w:t xml:space="preserve">ARE </w:t>
      </w:r>
      <w:r w:rsidR="00FE5FF2" w:rsidRPr="00493F51">
        <w:rPr>
          <w:color w:val="7F7F7F" w:themeColor="text1" w:themeTint="80"/>
          <w:sz w:val="16"/>
          <w:szCs w:val="16"/>
        </w:rPr>
        <w:t>REQUIRED</w:t>
      </w:r>
    </w:p>
    <w:p w:rsidR="00A24D0F" w:rsidRPr="00FC0386" w:rsidRDefault="00BF0B3A" w:rsidP="00FC0386">
      <w:r>
        <w:t>Date</w:t>
      </w:r>
      <w:sdt>
        <w:sdtPr>
          <w:id w:val="1452912"/>
          <w:placeholder>
            <w:docPart w:val="DefaultPlaceholder_22675703"/>
          </w:placeholder>
        </w:sdtPr>
        <w:sdtEndPr/>
        <w:sdtContent>
          <w:r w:rsidR="00CB5193">
            <w:t>July 24, 2015</w:t>
          </w:r>
        </w:sdtContent>
      </w:sdt>
      <w:r w:rsidRPr="00FC0386">
        <w:t xml:space="preserve">  </w:t>
      </w:r>
      <w:r w:rsidR="00C7442B" w:rsidRPr="00FC0386">
        <w:t xml:space="preserve"> </w:t>
      </w:r>
      <w:r w:rsidRPr="00FC0386">
        <w:t xml:space="preserve">                                                                     </w:t>
      </w:r>
    </w:p>
    <w:p w:rsidR="00BF0B3A" w:rsidRPr="00493F51" w:rsidRDefault="00774871" w:rsidP="00FC0386">
      <w:r w:rsidRPr="00493F51">
        <w:rPr>
          <w:bCs/>
        </w:rPr>
        <w:t>Name</w:t>
      </w:r>
      <w:proofErr w:type="gramStart"/>
      <w:r w:rsidR="00BF0B3A">
        <w:t>:</w:t>
      </w:r>
      <w:proofErr w:type="gramEnd"/>
      <w:sdt>
        <w:sdtPr>
          <w:id w:val="1452914"/>
          <w:placeholder>
            <w:docPart w:val="DefaultPlaceholder_22675703"/>
          </w:placeholder>
        </w:sdtPr>
        <w:sdtEndPr/>
        <w:sdtContent>
          <w:r w:rsidR="00CB5193">
            <w:t>Alan Agresti</w:t>
          </w:r>
        </w:sdtContent>
      </w:sdt>
      <w:r w:rsidR="00BF0B3A">
        <w:t xml:space="preserve"> </w:t>
      </w:r>
    </w:p>
    <w:p w:rsidR="00BF0B3A" w:rsidRDefault="00774871" w:rsidP="00FC0386">
      <w:r w:rsidRPr="00493F51">
        <w:rPr>
          <w:bCs/>
        </w:rPr>
        <w:t>Physical address (</w:t>
      </w:r>
      <w:r w:rsidR="00FE5FF2" w:rsidRPr="00493F51">
        <w:rPr>
          <w:bCs/>
        </w:rPr>
        <w:t>no</w:t>
      </w:r>
      <w:r w:rsidRPr="00493F51">
        <w:rPr>
          <w:bCs/>
        </w:rPr>
        <w:t xml:space="preserve"> PO </w:t>
      </w:r>
      <w:r w:rsidR="00FE5FF2" w:rsidRPr="00493F51">
        <w:rPr>
          <w:bCs/>
        </w:rPr>
        <w:t>Box</w:t>
      </w:r>
      <w:r w:rsidRPr="00493F51">
        <w:rPr>
          <w:bCs/>
        </w:rPr>
        <w:t>):</w:t>
      </w:r>
      <w:r w:rsidR="00BF0B3A" w:rsidRPr="00BF0B3A">
        <w:t xml:space="preserve"> </w:t>
      </w:r>
      <w:r w:rsidR="00BF0B3A">
        <w:t xml:space="preserve"> </w:t>
      </w:r>
      <w:sdt>
        <w:sdtPr>
          <w:id w:val="1452916"/>
          <w:placeholder>
            <w:docPart w:val="DefaultPlaceholder_22675703"/>
          </w:placeholder>
        </w:sdtPr>
        <w:sdtEndPr/>
        <w:sdtContent>
          <w:r w:rsidR="00CB5193">
            <w:t>1632 NW 24 Street, Gainesville, Florida 32605</w:t>
          </w:r>
        </w:sdtContent>
      </w:sdt>
    </w:p>
    <w:p w:rsidR="00A24D0F" w:rsidRPr="00BF0B3A" w:rsidRDefault="00BF0B3A" w:rsidP="00FC0386">
      <w:r>
        <w:t xml:space="preserve">                                                                                                                                                                                                      </w:t>
      </w:r>
    </w:p>
    <w:p w:rsidR="00BF0B3A" w:rsidRPr="00BF0B3A" w:rsidRDefault="00BF0B3A" w:rsidP="00FC0386">
      <w:r>
        <w:rPr>
          <w:bCs/>
        </w:rPr>
        <w:t>E-mail address</w:t>
      </w:r>
      <w:proofErr w:type="gramStart"/>
      <w:r>
        <w:rPr>
          <w:bCs/>
        </w:rPr>
        <w:t>:</w:t>
      </w:r>
      <w:proofErr w:type="gramEnd"/>
      <w:sdt>
        <w:sdtPr>
          <w:rPr>
            <w:bCs/>
          </w:rPr>
          <w:id w:val="1452924"/>
          <w:placeholder>
            <w:docPart w:val="DefaultPlaceholder_22675703"/>
          </w:placeholder>
        </w:sdtPr>
        <w:sdtEndPr/>
        <w:sdtContent>
          <w:r w:rsidR="00CB5193">
            <w:rPr>
              <w:bCs/>
            </w:rPr>
            <w:t>aa@stat.ufl.edu</w:t>
          </w:r>
        </w:sdtContent>
      </w:sdt>
      <w:r>
        <w:t xml:space="preserve">                                                                                                                                                </w:t>
      </w:r>
    </w:p>
    <w:p w:rsidR="00CB3777" w:rsidRDefault="00BF0B3A" w:rsidP="00FC0386">
      <w:r>
        <w:t>Phone number</w:t>
      </w:r>
      <w:proofErr w:type="gramStart"/>
      <w:r>
        <w:t>:</w:t>
      </w:r>
      <w:proofErr w:type="gramEnd"/>
      <w:sdt>
        <w:sdtPr>
          <w:id w:val="1452925"/>
          <w:placeholder>
            <w:docPart w:val="DefaultPlaceholder_22675703"/>
          </w:placeholder>
        </w:sdtPr>
        <w:sdtEndPr/>
        <w:sdtContent>
          <w:r w:rsidR="00CB5193">
            <w:t>352-372-3836</w:t>
          </w:r>
        </w:sdtContent>
      </w:sdt>
      <w:sdt>
        <w:sdtPr>
          <w:id w:val="1452882"/>
          <w:placeholder>
            <w:docPart w:val="F123796BCAD64ADCA95E09FDCFA21C17"/>
          </w:placeholder>
        </w:sdtPr>
        <w:sdtEndPr/>
        <w:sdtContent>
          <w:r w:rsidR="00FC0386">
            <w:tab/>
          </w:r>
          <w:r w:rsidR="00FC0386">
            <w:tab/>
          </w:r>
          <w:r w:rsidR="00FC0386">
            <w:tab/>
          </w:r>
          <w:r w:rsidR="00FC0386">
            <w:tab/>
          </w:r>
        </w:sdtContent>
      </w:sdt>
      <w:r w:rsidR="008C18E1" w:rsidRPr="00493F51">
        <w:t xml:space="preserve"> </w:t>
      </w:r>
      <w:r w:rsidR="00A24D0F" w:rsidRPr="00493F51">
        <w:t>Fax number:</w:t>
      </w:r>
      <w:sdt>
        <w:sdtPr>
          <w:id w:val="1452927"/>
          <w:placeholder>
            <w:docPart w:val="DefaultPlaceholder_22675703"/>
          </w:placeholder>
          <w:showingPlcHdr/>
        </w:sdtPr>
        <w:sdtEndPr/>
        <w:sdtContent>
          <w:r w:rsidR="00FC0386" w:rsidRPr="001A19C3">
            <w:rPr>
              <w:rStyle w:val="PlaceholderText"/>
            </w:rPr>
            <w:t>Click here to enter text.</w:t>
          </w:r>
        </w:sdtContent>
      </w:sdt>
      <w:r>
        <w:t xml:space="preserve">  </w:t>
      </w:r>
      <w:r w:rsidRPr="00493F51">
        <w:tab/>
        <w:t xml:space="preserve">       </w:t>
      </w:r>
      <w:r>
        <w:tab/>
      </w:r>
    </w:p>
    <w:p w:rsidR="00FC0386" w:rsidRDefault="00A24D0F" w:rsidP="00FC0386">
      <w:r w:rsidRPr="00493F51">
        <w:t xml:space="preserve">Publisher: </w:t>
      </w:r>
      <w:sdt>
        <w:sdtPr>
          <w:id w:val="1452928"/>
          <w:placeholder>
            <w:docPart w:val="DefaultPlaceholder_22675703"/>
          </w:placeholder>
        </w:sdtPr>
        <w:sdtEndPr/>
        <w:sdtContent>
          <w:r w:rsidR="00CB5193">
            <w:t xml:space="preserve">Pearson </w:t>
          </w:r>
        </w:sdtContent>
      </w:sdt>
    </w:p>
    <w:p w:rsidR="00A24D0F" w:rsidRPr="00493F51" w:rsidRDefault="00A24D0F" w:rsidP="00FC0386">
      <w:pPr>
        <w:rPr>
          <w:color w:val="808080"/>
        </w:rPr>
      </w:pPr>
      <w:r w:rsidRPr="00493F51">
        <w:t>If this is a first edition, please have publisher send an e-mail confirming the project</w:t>
      </w:r>
      <w:r w:rsidR="00774871" w:rsidRPr="00493F51">
        <w:t xml:space="preserve"> with this enrollment form</w:t>
      </w:r>
      <w:r w:rsidR="00FE5FF2" w:rsidRPr="00493F51">
        <w:t>.</w:t>
      </w:r>
    </w:p>
    <w:p w:rsidR="00A24D0F" w:rsidRPr="00493F51" w:rsidRDefault="00A24D0F" w:rsidP="00FC0386">
      <w:r w:rsidRPr="00493F51">
        <w:t>If you are not currently working with a publisher, please provide evidence of intent to publish.</w:t>
      </w:r>
    </w:p>
    <w:p w:rsidR="00B7028C" w:rsidRPr="00493F51" w:rsidRDefault="00B7028C" w:rsidP="00FC0386"/>
    <w:p w:rsidR="008E795E" w:rsidRDefault="00126859" w:rsidP="00FC0386">
      <w:pPr>
        <w:rPr>
          <w:rFonts w:ascii="Helv" w:hAnsi="Helv" w:cs="Helv"/>
          <w:color w:val="000000"/>
        </w:rPr>
      </w:pPr>
      <w:r>
        <w:rPr>
          <w:rFonts w:ascii="Helv" w:hAnsi="Helv" w:cs="Helv"/>
          <w:color w:val="000000"/>
        </w:rPr>
        <w:t xml:space="preserve">Authors must request permission to use IBM SPSS output images, screen shots, or the like; the copyright permission process begins with the form </w:t>
      </w:r>
      <w:hyperlink r:id="rId9" w:history="1">
        <w:r>
          <w:rPr>
            <w:rFonts w:ascii="Helv" w:hAnsi="Helv" w:cs="Helv"/>
            <w:color w:val="0000FF"/>
            <w:u w:val="single"/>
          </w:rPr>
          <w:t>https://www-01.ibm.com/contact/submissions/extsub.nsf/copyright</w:t>
        </w:r>
      </w:hyperlink>
      <w:r>
        <w:rPr>
          <w:rFonts w:ascii="Helv" w:hAnsi="Helv" w:cs="Helv"/>
          <w:color w:val="000000"/>
        </w:rPr>
        <w:t>.</w:t>
      </w:r>
    </w:p>
    <w:p w:rsidR="00126859" w:rsidRDefault="00126859" w:rsidP="00FC0386"/>
    <w:p w:rsidR="00FC0386" w:rsidRDefault="00A24D0F" w:rsidP="00FC0386">
      <w:r w:rsidRPr="00493F51">
        <w:t>Book title (or proposed title):</w:t>
      </w:r>
      <w:r w:rsidR="00FC0386" w:rsidRPr="00FC0386">
        <w:t xml:space="preserve"> </w:t>
      </w:r>
      <w:sdt>
        <w:sdtPr>
          <w:id w:val="1452887"/>
          <w:placeholder>
            <w:docPart w:val="CABA40FAD948466A9B00C1A2BBF3156E"/>
          </w:placeholder>
        </w:sdtPr>
        <w:sdtEndPr/>
        <w:sdtContent>
          <w:r w:rsidR="00FC0386">
            <w:tab/>
          </w:r>
          <w:r w:rsidR="00CB5193">
            <w:t xml:space="preserve">Statistical </w:t>
          </w:r>
          <w:r w:rsidR="00AD0EFD">
            <w:t>Methods for the Social Sciences</w:t>
          </w:r>
          <w:r w:rsidR="00FC0386">
            <w:tab/>
          </w:r>
          <w:r w:rsidR="00FC0386">
            <w:tab/>
          </w:r>
          <w:r w:rsidR="00FC0386">
            <w:tab/>
          </w:r>
          <w:r w:rsidR="00FC0386">
            <w:tab/>
          </w:r>
          <w:r w:rsidR="00FC0386">
            <w:tab/>
          </w:r>
          <w:r w:rsidR="00FC0386">
            <w:tab/>
          </w:r>
          <w:r w:rsidR="00FC0386">
            <w:tab/>
          </w:r>
          <w:r w:rsidR="00FC0386">
            <w:tab/>
          </w:r>
          <w:r w:rsidR="00FC0386">
            <w:tab/>
          </w:r>
        </w:sdtContent>
      </w:sdt>
      <w:r w:rsidR="00FC0386" w:rsidRPr="00493F51">
        <w:t xml:space="preserve"> </w:t>
      </w:r>
    </w:p>
    <w:p w:rsidR="00A24D0F" w:rsidRPr="00FC0386" w:rsidRDefault="00A24D0F" w:rsidP="00FC0386">
      <w:pPr>
        <w:rPr>
          <w:bCs/>
        </w:rPr>
      </w:pPr>
      <w:r w:rsidRPr="00493F51">
        <w:t>ISBN (if available)</w:t>
      </w:r>
      <w:proofErr w:type="gramStart"/>
      <w:r w:rsidRPr="00493F51">
        <w:t>:</w:t>
      </w:r>
      <w:proofErr w:type="gramEnd"/>
      <w:sdt>
        <w:sdtPr>
          <w:id w:val="1452892"/>
          <w:placeholder>
            <w:docPart w:val="DefaultPlaceholder_22675703"/>
          </w:placeholder>
        </w:sdtPr>
        <w:sdtEndPr/>
        <w:sdtContent>
          <w:r w:rsidR="00F53B2F" w:rsidRPr="00F53B2F">
            <w:t>ISBN-10: 0130272957</w:t>
          </w:r>
        </w:sdtContent>
      </w:sdt>
      <w:r w:rsidR="00736DCE">
        <w:t xml:space="preserve"> </w:t>
      </w:r>
      <w:r w:rsidR="00FC0386">
        <w:t xml:space="preserve">  </w:t>
      </w:r>
      <w:r w:rsidRPr="00493F51">
        <w:t>Edition:</w:t>
      </w:r>
      <w:sdt>
        <w:sdtPr>
          <w:id w:val="1452893"/>
          <w:placeholder>
            <w:docPart w:val="DefaultPlaceholder_22675703"/>
          </w:placeholder>
        </w:sdtPr>
        <w:sdtEndPr/>
        <w:sdtContent>
          <w:r w:rsidR="00AD0EFD">
            <w:t>5th</w:t>
          </w:r>
        </w:sdtContent>
      </w:sdt>
      <w:r w:rsidR="00FC0386">
        <w:t xml:space="preserve">  </w:t>
      </w:r>
      <w:r w:rsidR="008E795E" w:rsidRPr="00493F51">
        <w:t>Expected book release date:</w:t>
      </w:r>
      <w:sdt>
        <w:sdtPr>
          <w:id w:val="1452894"/>
          <w:placeholder>
            <w:docPart w:val="DefaultPlaceholder_22675703"/>
          </w:placeholder>
        </w:sdtPr>
        <w:sdtEndPr/>
        <w:sdtContent>
          <w:r w:rsidR="00AD0EFD">
            <w:t>January 2017</w:t>
          </w:r>
        </w:sdtContent>
      </w:sdt>
      <w:r w:rsidR="00736DCE">
        <w:t xml:space="preserve">                                         </w:t>
      </w:r>
    </w:p>
    <w:p w:rsidR="00A24D0F" w:rsidRPr="00736DCE" w:rsidRDefault="00A24D0F" w:rsidP="00FC0386">
      <w:r w:rsidRPr="00493F51">
        <w:rPr>
          <w:bCs/>
        </w:rPr>
        <w:t>Book discipline (e.g., psychology, sociology, marketing)</w:t>
      </w:r>
      <w:proofErr w:type="gramStart"/>
      <w:r w:rsidRPr="00493F51">
        <w:rPr>
          <w:bCs/>
        </w:rPr>
        <w:t>:</w:t>
      </w:r>
      <w:proofErr w:type="gramEnd"/>
      <w:sdt>
        <w:sdtPr>
          <w:rPr>
            <w:bCs/>
          </w:rPr>
          <w:id w:val="1452895"/>
          <w:placeholder>
            <w:docPart w:val="DefaultPlaceholder_22675703"/>
          </w:placeholder>
        </w:sdtPr>
        <w:sdtEndPr/>
        <w:sdtContent>
          <w:r w:rsidR="00AD0EFD">
            <w:rPr>
              <w:bCs/>
            </w:rPr>
            <w:t>Statistics and all social sciences</w:t>
          </w:r>
        </w:sdtContent>
      </w:sdt>
      <w:r w:rsidRPr="00493F51">
        <w:rPr>
          <w:bCs/>
        </w:rPr>
        <w:t xml:space="preserve"> </w:t>
      </w:r>
      <w:r w:rsidR="00736DCE">
        <w:t xml:space="preserve">                                                                        </w:t>
      </w:r>
    </w:p>
    <w:p w:rsidR="00A24D0F" w:rsidRPr="00493F51" w:rsidRDefault="00A24D0F" w:rsidP="00FC0386"/>
    <w:p w:rsidR="00736DCE" w:rsidRPr="00493F51" w:rsidRDefault="00A24D0F" w:rsidP="00FC0386">
      <w:r w:rsidRPr="00493F51">
        <w:rPr>
          <w:bCs/>
        </w:rPr>
        <w:t>Author/book Web site</w:t>
      </w:r>
      <w:proofErr w:type="gramStart"/>
      <w:r w:rsidRPr="00493F51">
        <w:rPr>
          <w:bCs/>
        </w:rPr>
        <w:t>:</w:t>
      </w:r>
      <w:proofErr w:type="gramEnd"/>
      <w:sdt>
        <w:sdtPr>
          <w:rPr>
            <w:bCs/>
          </w:rPr>
          <w:id w:val="1452896"/>
          <w:placeholder>
            <w:docPart w:val="DefaultPlaceholder_22675703"/>
          </w:placeholder>
        </w:sdtPr>
        <w:sdtEndPr/>
        <w:sdtContent>
          <w:r w:rsidR="00AD0EFD" w:rsidRPr="00AD0EFD">
            <w:rPr>
              <w:bCs/>
            </w:rPr>
            <w:t>http://www.stat.ufl.edu/~aa/</w:t>
          </w:r>
        </w:sdtContent>
      </w:sdt>
      <w:r w:rsidRPr="00493F51">
        <w:rPr>
          <w:bCs/>
        </w:rPr>
        <w:t xml:space="preserve"> </w:t>
      </w:r>
      <w:r w:rsidR="00736DCE">
        <w:t xml:space="preserve">                                                                        </w:t>
      </w:r>
    </w:p>
    <w:p w:rsidR="00A24D0F" w:rsidRPr="00493F51" w:rsidRDefault="00A24D0F" w:rsidP="00FC0386"/>
    <w:p w:rsidR="00736DCE" w:rsidRPr="00493F51" w:rsidRDefault="00A24D0F" w:rsidP="00FC0386">
      <w:r w:rsidRPr="00493F51">
        <w:t>Target audience (e.g., basic statistics class, advanced statistics class, etc.)</w:t>
      </w:r>
      <w:proofErr w:type="gramStart"/>
      <w:r w:rsidRPr="00493F51">
        <w:t>:</w:t>
      </w:r>
      <w:proofErr w:type="gramEnd"/>
      <w:sdt>
        <w:sdtPr>
          <w:id w:val="1452897"/>
          <w:placeholder>
            <w:docPart w:val="DefaultPlaceholder_22675703"/>
          </w:placeholder>
        </w:sdtPr>
        <w:sdtEndPr/>
        <w:sdtContent>
          <w:r w:rsidR="00AD0EFD">
            <w:t>Statistics courses for students majoring in the social sciences</w:t>
          </w:r>
        </w:sdtContent>
      </w:sdt>
      <w:r w:rsidRPr="00493F51">
        <w:t xml:space="preserve"> </w:t>
      </w:r>
      <w:r w:rsidR="00736DCE">
        <w:t xml:space="preserve">                                                                        </w:t>
      </w:r>
    </w:p>
    <w:p w:rsidR="00A24D0F" w:rsidRPr="00493F51" w:rsidRDefault="00A24D0F" w:rsidP="00FC0386"/>
    <w:p w:rsidR="00736DCE" w:rsidRPr="00493F51" w:rsidRDefault="00A24D0F" w:rsidP="00FC0386">
      <w:r w:rsidRPr="00493F51">
        <w:rPr>
          <w:bCs/>
        </w:rPr>
        <w:t>School affiliation</w:t>
      </w:r>
      <w:proofErr w:type="gramStart"/>
      <w:r w:rsidRPr="00493F51">
        <w:rPr>
          <w:bCs/>
        </w:rPr>
        <w:t>:</w:t>
      </w:r>
      <w:proofErr w:type="gramEnd"/>
      <w:sdt>
        <w:sdtPr>
          <w:rPr>
            <w:bCs/>
          </w:rPr>
          <w:id w:val="1452898"/>
          <w:placeholder>
            <w:docPart w:val="DefaultPlaceholder_22675703"/>
          </w:placeholder>
        </w:sdtPr>
        <w:sdtEndPr/>
        <w:sdtContent>
          <w:r w:rsidR="00AD0EFD">
            <w:rPr>
              <w:bCs/>
            </w:rPr>
            <w:t>University of Florida (</w:t>
          </w:r>
          <w:r w:rsidR="00F53B2F">
            <w:rPr>
              <w:bCs/>
            </w:rPr>
            <w:t xml:space="preserve">I am a </w:t>
          </w:r>
          <w:r w:rsidR="00AD0EFD">
            <w:rPr>
              <w:bCs/>
            </w:rPr>
            <w:t>distinguished emeritus professor)</w:t>
          </w:r>
        </w:sdtContent>
      </w:sdt>
      <w:r w:rsidR="00736DCE">
        <w:t xml:space="preserve">                                                                        </w:t>
      </w:r>
    </w:p>
    <w:p w:rsidR="00A24D0F" w:rsidRPr="00493F51" w:rsidRDefault="00A24D0F" w:rsidP="00FC0386"/>
    <w:p w:rsidR="00736DCE" w:rsidRDefault="00A24D0F" w:rsidP="00FC0386">
      <w:r w:rsidRPr="00493F51">
        <w:rPr>
          <w:bCs/>
        </w:rPr>
        <w:t>Are you currently teaching with an edition of this book</w:t>
      </w:r>
      <w:r w:rsidR="00736DCE">
        <w:rPr>
          <w:bCs/>
        </w:rPr>
        <w:t xml:space="preserve">?  </w:t>
      </w:r>
      <w:sdt>
        <w:sdtPr>
          <w:rPr>
            <w:bCs/>
          </w:rPr>
          <w:id w:val="1452899"/>
          <w:placeholder>
            <w:docPart w:val="DefaultPlaceholder_22675703"/>
          </w:placeholder>
        </w:sdtPr>
        <w:sdtEndPr/>
        <w:sdtContent>
          <w:r w:rsidR="00AD0EFD">
            <w:rPr>
              <w:bCs/>
            </w:rPr>
            <w:t>No, I am retired</w:t>
          </w:r>
        </w:sdtContent>
      </w:sdt>
      <w:r w:rsidR="00736DCE">
        <w:rPr>
          <w:bCs/>
        </w:rPr>
        <w:t xml:space="preserve"> </w:t>
      </w:r>
      <w:r w:rsidR="00736DCE">
        <w:t xml:space="preserve">                                                                     </w:t>
      </w:r>
    </w:p>
    <w:p w:rsidR="008E795E" w:rsidRPr="00736DCE" w:rsidRDefault="008E795E" w:rsidP="00FC0386">
      <w:r>
        <w:rPr>
          <w:bCs/>
        </w:rPr>
        <w:t>Or i</w:t>
      </w:r>
      <w:r w:rsidR="00D8475E" w:rsidRPr="00493F51">
        <w:rPr>
          <w:bCs/>
        </w:rPr>
        <w:t xml:space="preserve">s your </w:t>
      </w:r>
      <w:r w:rsidR="00A24D0F" w:rsidRPr="00493F51">
        <w:rPr>
          <w:bCs/>
        </w:rPr>
        <w:t>text</w:t>
      </w:r>
      <w:r w:rsidR="00D8475E" w:rsidRPr="00493F51">
        <w:rPr>
          <w:bCs/>
        </w:rPr>
        <w:t xml:space="preserve">book </w:t>
      </w:r>
      <w:r w:rsidR="00A24D0F" w:rsidRPr="00493F51">
        <w:rPr>
          <w:bCs/>
        </w:rPr>
        <w:t xml:space="preserve">being used </w:t>
      </w:r>
      <w:r>
        <w:rPr>
          <w:bCs/>
        </w:rPr>
        <w:t>elsewhere?</w:t>
      </w:r>
      <w:r w:rsidR="00736DCE">
        <w:rPr>
          <w:bCs/>
        </w:rPr>
        <w:t xml:space="preserve"> </w:t>
      </w:r>
      <w:sdt>
        <w:sdtPr>
          <w:rPr>
            <w:bCs/>
          </w:rPr>
          <w:id w:val="1452907"/>
          <w:placeholder>
            <w:docPart w:val="DefaultPlaceholder_22675703"/>
          </w:placeholder>
        </w:sdtPr>
        <w:sdtEndPr/>
        <w:sdtContent>
          <w:r w:rsidR="00AD0EFD">
            <w:rPr>
              <w:bCs/>
            </w:rPr>
            <w:t>Yes, many places</w:t>
          </w:r>
          <w:r w:rsidR="00F53B2F">
            <w:rPr>
              <w:bCs/>
            </w:rPr>
            <w:t>, including the U. of Florida</w:t>
          </w:r>
        </w:sdtContent>
      </w:sdt>
      <w:r w:rsidR="00736DCE">
        <w:rPr>
          <w:bCs/>
        </w:rPr>
        <w:t xml:space="preserve">  </w:t>
      </w:r>
      <w:r w:rsidR="00736DCE">
        <w:t xml:space="preserve">     </w:t>
      </w:r>
      <w:r w:rsidR="00E14436">
        <w:br/>
      </w:r>
      <w:r w:rsidR="00736DCE">
        <w:t xml:space="preserve">                                                                </w:t>
      </w:r>
    </w:p>
    <w:p w:rsidR="00A24D0F" w:rsidRPr="00736DCE" w:rsidRDefault="00A24D0F" w:rsidP="00FC0386">
      <w:r w:rsidRPr="00493F51">
        <w:t>If so, please provide the</w:t>
      </w:r>
      <w:r w:rsidR="00CA233E" w:rsidRPr="00493F51">
        <w:t xml:space="preserve"> University, </w:t>
      </w:r>
      <w:r w:rsidRPr="00493F51">
        <w:t>course name and a brief description of the course</w:t>
      </w:r>
      <w:proofErr w:type="gramStart"/>
      <w:r w:rsidRPr="00493F51">
        <w:t>:</w:t>
      </w:r>
      <w:proofErr w:type="gramEnd"/>
      <w:sdt>
        <w:sdtPr>
          <w:id w:val="1452908"/>
          <w:placeholder>
            <w:docPart w:val="DefaultPlaceholder_22675703"/>
          </w:placeholder>
        </w:sdtPr>
        <w:sdtEndPr/>
        <w:sdtContent>
          <w:r w:rsidR="00AD0EFD">
            <w:t>It has been used every year for 35 years at the University of Flor</w:t>
          </w:r>
          <w:r w:rsidR="00F53B2F">
            <w:t>ida for STA 6126-6127, a course</w:t>
          </w:r>
          <w:r w:rsidR="00AD0EFD">
            <w:t xml:space="preserve"> on statistical methods for graduate students in social science disciplines.</w:t>
          </w:r>
        </w:sdtContent>
      </w:sdt>
      <w:r w:rsidRPr="00493F51">
        <w:t xml:space="preserve"> </w:t>
      </w:r>
      <w:r w:rsidR="00736DCE">
        <w:t xml:space="preserve">                                                                     </w:t>
      </w:r>
    </w:p>
    <w:p w:rsidR="00A24D0F" w:rsidRPr="00493F51" w:rsidRDefault="00A24D0F" w:rsidP="00FC0386"/>
    <w:p w:rsidR="00A24D0F" w:rsidRPr="00493F51" w:rsidRDefault="009D3DBA" w:rsidP="00FC0386">
      <w:r>
        <w:t xml:space="preserve">Are </w:t>
      </w:r>
      <w:proofErr w:type="gramStart"/>
      <w:r>
        <w:t xml:space="preserve">you </w:t>
      </w:r>
      <w:r w:rsidR="00CA233E" w:rsidRPr="00493F51">
        <w:t xml:space="preserve"> </w:t>
      </w:r>
      <w:r w:rsidR="00493F51">
        <w:t>interested</w:t>
      </w:r>
      <w:proofErr w:type="gramEnd"/>
      <w:r w:rsidR="00493F51">
        <w:t xml:space="preserve"> in </w:t>
      </w:r>
      <w:r w:rsidR="00CA233E" w:rsidRPr="00493F51">
        <w:t>future options of SPSS</w:t>
      </w:r>
      <w:r w:rsidR="00E14436">
        <w:t xml:space="preserve"> software </w:t>
      </w:r>
      <w:r w:rsidR="00CA233E" w:rsidRPr="00493F51">
        <w:t>bundling</w:t>
      </w:r>
      <w:r w:rsidR="00E14436">
        <w:t>, when available?</w:t>
      </w:r>
      <w:r w:rsidR="00E14436">
        <w:tab/>
      </w:r>
      <w:r w:rsidR="00E14436">
        <w:tab/>
      </w:r>
      <w:r w:rsidR="00E14436" w:rsidRPr="00493F51">
        <w:t>Yes</w:t>
      </w:r>
      <w:r w:rsidR="00E14436">
        <w:t xml:space="preserve">  </w:t>
      </w:r>
      <w:r w:rsidR="00C37BD9" w:rsidRPr="00493F51">
        <w:fldChar w:fldCharType="begin">
          <w:ffData>
            <w:name w:val="Check2"/>
            <w:enabled/>
            <w:calcOnExit w:val="0"/>
            <w:checkBox>
              <w:sizeAuto/>
              <w:default w:val="0"/>
            </w:checkBox>
          </w:ffData>
        </w:fldChar>
      </w:r>
      <w:r w:rsidR="00E14436" w:rsidRPr="00493F51">
        <w:instrText xml:space="preserve"> FORMCHECKBOX </w:instrText>
      </w:r>
      <w:r w:rsidR="009D69D7">
        <w:fldChar w:fldCharType="separate"/>
      </w:r>
      <w:r w:rsidR="00C37BD9" w:rsidRPr="00493F51">
        <w:fldChar w:fldCharType="end"/>
      </w:r>
      <w:r w:rsidR="00E14436">
        <w:tab/>
      </w:r>
      <w:r w:rsidR="00E14436" w:rsidRPr="00493F51">
        <w:t xml:space="preserve"> No  </w:t>
      </w:r>
      <w:r w:rsidR="00C37BD9" w:rsidRPr="00493F51">
        <w:fldChar w:fldCharType="begin">
          <w:ffData>
            <w:name w:val="Check2"/>
            <w:enabled/>
            <w:calcOnExit w:val="0"/>
            <w:checkBox>
              <w:sizeAuto/>
              <w:default w:val="0"/>
              <w:checked/>
            </w:checkBox>
          </w:ffData>
        </w:fldChar>
      </w:r>
      <w:r w:rsidR="00E14436" w:rsidRPr="00493F51">
        <w:instrText xml:space="preserve"> FORMCHECKBOX </w:instrText>
      </w:r>
      <w:r w:rsidR="009D69D7">
        <w:fldChar w:fldCharType="separate"/>
      </w:r>
      <w:r w:rsidR="00C37BD9" w:rsidRPr="00493F51">
        <w:fldChar w:fldCharType="end"/>
      </w:r>
      <w:r w:rsidR="00E14436">
        <w:t xml:space="preserve">                                        </w:t>
      </w:r>
    </w:p>
    <w:p w:rsidR="00774871" w:rsidRPr="00493F51" w:rsidRDefault="00A24D0F" w:rsidP="00FC0386">
      <w:r w:rsidRPr="00493F51">
        <w:t xml:space="preserve">Are you interested </w:t>
      </w:r>
      <w:r w:rsidR="00E14436">
        <w:t xml:space="preserve">in </w:t>
      </w:r>
      <w:r w:rsidRPr="00493F51">
        <w:t>beta test</w:t>
      </w:r>
      <w:r w:rsidR="00E14436">
        <w:t xml:space="preserve">ing </w:t>
      </w:r>
      <w:r w:rsidRPr="00493F51">
        <w:t>for the next version of SPSS</w:t>
      </w:r>
      <w:r w:rsidR="00CA233E" w:rsidRPr="00493F51">
        <w:t xml:space="preserve"> </w:t>
      </w:r>
      <w:r w:rsidR="00C7442B">
        <w:t>software selected below</w:t>
      </w:r>
      <w:r w:rsidRPr="00493F51">
        <w:t>?</w:t>
      </w:r>
      <w:r w:rsidR="00E14436">
        <w:tab/>
      </w:r>
      <w:r w:rsidR="00E14436">
        <w:tab/>
      </w:r>
      <w:r w:rsidR="00E14436">
        <w:rPr>
          <w:bCs/>
        </w:rPr>
        <w:t>Y</w:t>
      </w:r>
      <w:r w:rsidR="00E14436" w:rsidRPr="00493F51">
        <w:t>es</w:t>
      </w:r>
      <w:r w:rsidR="00E14436">
        <w:t xml:space="preserve">  </w:t>
      </w:r>
      <w:r w:rsidR="00C37BD9" w:rsidRPr="00493F51">
        <w:rPr>
          <w:bCs/>
        </w:rPr>
        <w:fldChar w:fldCharType="begin">
          <w:ffData>
            <w:name w:val="Check2"/>
            <w:enabled/>
            <w:calcOnExit w:val="0"/>
            <w:checkBox>
              <w:sizeAuto/>
              <w:default w:val="0"/>
            </w:checkBox>
          </w:ffData>
        </w:fldChar>
      </w:r>
      <w:r w:rsidR="00E14436" w:rsidRPr="00493F51">
        <w:rPr>
          <w:bCs/>
        </w:rPr>
        <w:instrText xml:space="preserve"> FORMCHECKBOX </w:instrText>
      </w:r>
      <w:r w:rsidR="009D69D7">
        <w:rPr>
          <w:bCs/>
        </w:rPr>
      </w:r>
      <w:r w:rsidR="009D69D7">
        <w:rPr>
          <w:bCs/>
        </w:rPr>
        <w:fldChar w:fldCharType="separate"/>
      </w:r>
      <w:r w:rsidR="00C37BD9" w:rsidRPr="00493F51">
        <w:rPr>
          <w:bCs/>
        </w:rPr>
        <w:fldChar w:fldCharType="end"/>
      </w:r>
      <w:r w:rsidR="00E14436">
        <w:rPr>
          <w:bCs/>
        </w:rPr>
        <w:tab/>
      </w:r>
      <w:r w:rsidR="00E14436" w:rsidRPr="00493F51">
        <w:rPr>
          <w:bCs/>
        </w:rPr>
        <w:t xml:space="preserve"> No  </w:t>
      </w:r>
      <w:r w:rsidR="00C37BD9" w:rsidRPr="00493F51">
        <w:rPr>
          <w:bCs/>
        </w:rPr>
        <w:fldChar w:fldCharType="begin">
          <w:ffData>
            <w:name w:val="Check2"/>
            <w:enabled/>
            <w:calcOnExit w:val="0"/>
            <w:checkBox>
              <w:sizeAuto/>
              <w:default w:val="0"/>
              <w:checked/>
            </w:checkBox>
          </w:ffData>
        </w:fldChar>
      </w:r>
      <w:r w:rsidR="00E14436" w:rsidRPr="00493F51">
        <w:rPr>
          <w:bCs/>
        </w:rPr>
        <w:instrText xml:space="preserve"> FORMCHECKBOX </w:instrText>
      </w:r>
      <w:r w:rsidR="00AD0EFD" w:rsidRPr="00493F51">
        <w:rPr>
          <w:bCs/>
        </w:rPr>
      </w:r>
      <w:r w:rsidR="009D69D7">
        <w:rPr>
          <w:bCs/>
        </w:rPr>
        <w:fldChar w:fldCharType="separate"/>
      </w:r>
      <w:r w:rsidR="00C37BD9" w:rsidRPr="00493F51">
        <w:rPr>
          <w:bCs/>
        </w:rPr>
        <w:fldChar w:fldCharType="end"/>
      </w:r>
    </w:p>
    <w:p w:rsidR="00FE5FF2" w:rsidRPr="00493F51" w:rsidRDefault="00FE5FF2" w:rsidP="00FC0386"/>
    <w:p w:rsidR="00A24D0F" w:rsidRPr="00493F51" w:rsidRDefault="00FE5FF2" w:rsidP="00FC0386">
      <w:r w:rsidRPr="00493F51">
        <w:t>Pl</w:t>
      </w:r>
      <w:r w:rsidR="00A24D0F" w:rsidRPr="00493F51">
        <w:t>ease indicate which product</w:t>
      </w:r>
      <w:r w:rsidRPr="00493F51">
        <w:t xml:space="preserve"> you are including in your text, please select only one:</w:t>
      </w:r>
    </w:p>
    <w:p w:rsidR="00A24D0F" w:rsidRPr="00493F51" w:rsidRDefault="00A24D0F" w:rsidP="00FC0386"/>
    <w:p w:rsidR="00A24D0F" w:rsidRPr="00493F51" w:rsidRDefault="00774871" w:rsidP="00FC0386">
      <w:r w:rsidRPr="00493F51">
        <w:t xml:space="preserve">IBM </w:t>
      </w:r>
      <w:r w:rsidR="00A24D0F" w:rsidRPr="00493F51">
        <w:t>SPSS</w:t>
      </w:r>
      <w:r w:rsidR="00493F51" w:rsidRPr="00493F51">
        <w:t xml:space="preserve"> </w:t>
      </w:r>
      <w:r w:rsidRPr="00493F51">
        <w:t>Statistics</w:t>
      </w:r>
      <w:r w:rsidR="00CA233E" w:rsidRPr="00493F51">
        <w:t xml:space="preserve"> family</w:t>
      </w:r>
      <w:r w:rsidR="008E795E">
        <w:tab/>
      </w:r>
      <w:r w:rsidR="00C37BD9" w:rsidRPr="00493F51">
        <w:fldChar w:fldCharType="begin">
          <w:ffData>
            <w:name w:val="Check5"/>
            <w:enabled/>
            <w:calcOnExit w:val="0"/>
            <w:checkBox>
              <w:sizeAuto/>
              <w:default w:val="0"/>
              <w:checked/>
            </w:checkBox>
          </w:ffData>
        </w:fldChar>
      </w:r>
      <w:bookmarkStart w:id="0" w:name="Check5"/>
      <w:r w:rsidR="00A24D0F" w:rsidRPr="00493F51">
        <w:instrText xml:space="preserve"> FORMCHECKBOX </w:instrText>
      </w:r>
      <w:r w:rsidR="009D69D7">
        <w:fldChar w:fldCharType="separate"/>
      </w:r>
      <w:r w:rsidR="00C37BD9" w:rsidRPr="00493F51">
        <w:fldChar w:fldCharType="end"/>
      </w:r>
      <w:bookmarkEnd w:id="0"/>
      <w:r w:rsidR="00A24D0F" w:rsidRPr="00493F51">
        <w:t xml:space="preserve"> </w:t>
      </w:r>
    </w:p>
    <w:p w:rsidR="00A24D0F" w:rsidRPr="00493F51" w:rsidRDefault="00774871" w:rsidP="00FC0386">
      <w:r w:rsidRPr="00493F51">
        <w:t>IBM SPSS Modeler</w:t>
      </w:r>
      <w:r w:rsidR="00FE5FF2" w:rsidRPr="00493F51">
        <w:tab/>
      </w:r>
      <w:r w:rsidR="00C37BD9" w:rsidRPr="00493F51">
        <w:fldChar w:fldCharType="begin">
          <w:ffData>
            <w:name w:val="Check4"/>
            <w:enabled/>
            <w:calcOnExit w:val="0"/>
            <w:checkBox>
              <w:sizeAuto/>
              <w:default w:val="0"/>
            </w:checkBox>
          </w:ffData>
        </w:fldChar>
      </w:r>
      <w:bookmarkStart w:id="1" w:name="Check4"/>
      <w:r w:rsidR="00A24D0F" w:rsidRPr="00493F51">
        <w:instrText xml:space="preserve"> FORMCHECKBOX </w:instrText>
      </w:r>
      <w:r w:rsidR="009D69D7">
        <w:fldChar w:fldCharType="separate"/>
      </w:r>
      <w:r w:rsidR="00C37BD9" w:rsidRPr="00493F51">
        <w:fldChar w:fldCharType="end"/>
      </w:r>
      <w:bookmarkEnd w:id="1"/>
    </w:p>
    <w:p w:rsidR="008E795E" w:rsidRDefault="00774871" w:rsidP="00FC0386">
      <w:r w:rsidRPr="00493F51">
        <w:t>IBM SPSS Data Entry</w:t>
      </w:r>
      <w:r w:rsidR="00FE5FF2" w:rsidRPr="00493F51">
        <w:tab/>
      </w:r>
      <w:r w:rsidR="00C37BD9" w:rsidRPr="00493F51">
        <w:fldChar w:fldCharType="begin">
          <w:ffData>
            <w:name w:val="Check1"/>
            <w:enabled/>
            <w:calcOnExit w:val="0"/>
            <w:checkBox>
              <w:sizeAuto/>
              <w:default w:val="0"/>
            </w:checkBox>
          </w:ffData>
        </w:fldChar>
      </w:r>
      <w:bookmarkStart w:id="2" w:name="Check1"/>
      <w:r w:rsidR="00A24D0F" w:rsidRPr="00493F51">
        <w:instrText xml:space="preserve"> FORMCHECKBOX </w:instrText>
      </w:r>
      <w:r w:rsidR="009D69D7">
        <w:fldChar w:fldCharType="separate"/>
      </w:r>
      <w:r w:rsidR="00C37BD9" w:rsidRPr="00493F51">
        <w:fldChar w:fldCharType="end"/>
      </w:r>
      <w:bookmarkEnd w:id="2"/>
      <w:r w:rsidR="00A24D0F" w:rsidRPr="00493F51">
        <w:t xml:space="preserve">  </w:t>
      </w:r>
    </w:p>
    <w:p w:rsidR="008E795E" w:rsidRDefault="008E795E" w:rsidP="00FC0386"/>
    <w:p w:rsidR="00736DCE" w:rsidRDefault="00A24D0F" w:rsidP="00FC0386">
      <w:r w:rsidRPr="00493F51">
        <w:t>Please provide a brief description of the book</w:t>
      </w:r>
      <w:proofErr w:type="gramStart"/>
      <w:r w:rsidR="00736DCE" w:rsidRPr="00493F51">
        <w:rPr>
          <w:bCs/>
        </w:rPr>
        <w:t>:</w:t>
      </w:r>
      <w:proofErr w:type="gramEnd"/>
      <w:sdt>
        <w:sdtPr>
          <w:rPr>
            <w:bCs/>
          </w:rPr>
          <w:id w:val="1452906"/>
          <w:placeholder>
            <w:docPart w:val="DefaultPlaceholder_22675703"/>
          </w:placeholder>
        </w:sdtPr>
        <w:sdtEndPr/>
        <w:sdtContent>
          <w:r w:rsidR="00AD0EFD">
            <w:rPr>
              <w:bCs/>
            </w:rPr>
            <w:t>It</w:t>
          </w:r>
          <w:r w:rsidR="00AD0EFD" w:rsidRPr="00AD0EFD">
            <w:rPr>
              <w:bCs/>
            </w:rPr>
            <w:t xml:space="preserve"> is designed for a two-semester sequence</w:t>
          </w:r>
          <w:r w:rsidR="00F53B2F">
            <w:rPr>
              <w:bCs/>
            </w:rPr>
            <w:t xml:space="preserve"> on statistical methods for undergraduate and graduate students in the </w:t>
          </w:r>
          <w:bookmarkStart w:id="3" w:name="_GoBack"/>
          <w:bookmarkEnd w:id="3"/>
          <w:r w:rsidR="00F53B2F">
            <w:rPr>
              <w:bCs/>
            </w:rPr>
            <w:t>social sciences, at a low mathematical level</w:t>
          </w:r>
          <w:r w:rsidR="00AD0EFD" w:rsidRPr="00AD0EFD">
            <w:rPr>
              <w:bCs/>
            </w:rPr>
            <w:t>. The book begins with the basics of statistical description and inference, and the second half concentrates on regression methods, including multiple regression, ANOVA and repeated measures ANOVA, analysis of covariance, logistic regression, and generalized linear models.</w:t>
          </w:r>
          <w:r w:rsidR="00AD0EFD">
            <w:rPr>
              <w:bCs/>
            </w:rPr>
            <w:t xml:space="preserve"> </w:t>
          </w:r>
        </w:sdtContent>
      </w:sdt>
      <w:r w:rsidR="00736DCE" w:rsidRPr="00BF0B3A">
        <w:t xml:space="preserve"> </w:t>
      </w:r>
      <w:r w:rsidR="00736DCE">
        <w:t xml:space="preserve">                                                                                                                                              </w:t>
      </w:r>
    </w:p>
    <w:p w:rsidR="00736DCE" w:rsidRDefault="00736DCE" w:rsidP="00FC0386">
      <w:r w:rsidRPr="00BF0B3A">
        <w:t xml:space="preserve"> </w:t>
      </w:r>
      <w:r>
        <w:t xml:space="preserve">                                                                                                                                                                                                                 </w:t>
      </w:r>
    </w:p>
    <w:p w:rsidR="00736DCE" w:rsidRPr="00BF0B3A" w:rsidRDefault="00736DCE" w:rsidP="00FC0386">
      <w:r>
        <w:t xml:space="preserve">                                                                                                                                                                                                                                                                                                                                                                                                                                                                                                                                                  </w:t>
      </w:r>
    </w:p>
    <w:p w:rsidR="006D3912" w:rsidRDefault="00654530" w:rsidP="00FC0386">
      <w:r w:rsidRPr="00493F51">
        <w:t xml:space="preserve">By completing and submitting this form, you agree and consent to SPSS making reference(s) to and about you and your publication, and hereby consent to the disclosure of relevant information in SPSS marketing and other materials, whether printed or electronic.  </w:t>
      </w:r>
    </w:p>
    <w:p w:rsidR="00654530" w:rsidRDefault="00654530" w:rsidP="00FC0386"/>
    <w:p w:rsidR="006D3912" w:rsidRDefault="006D3912" w:rsidP="00FC0386">
      <w:r>
        <w:t xml:space="preserve">Finally, </w:t>
      </w:r>
      <w:r w:rsidR="00654530">
        <w:t xml:space="preserve">please send a copy of the printed </w:t>
      </w:r>
      <w:r>
        <w:t>edition of your book to:</w:t>
      </w:r>
    </w:p>
    <w:p w:rsidR="006D3912" w:rsidRDefault="006D3912" w:rsidP="00FC0386">
      <w:r>
        <w:t>IBM</w:t>
      </w:r>
    </w:p>
    <w:p w:rsidR="006D3912" w:rsidRDefault="006D3912" w:rsidP="00FC0386">
      <w:r>
        <w:t>Monica Young</w:t>
      </w:r>
    </w:p>
    <w:p w:rsidR="006D3912" w:rsidRDefault="00126859" w:rsidP="00FC0386">
      <w:r>
        <w:t>200 W. Madison Street</w:t>
      </w:r>
    </w:p>
    <w:p w:rsidR="006D3912" w:rsidRPr="00493F51" w:rsidRDefault="006D3912" w:rsidP="00FC0386">
      <w:r>
        <w:t>Chicago, IL 60606</w:t>
      </w:r>
    </w:p>
    <w:sectPr w:rsidR="006D3912" w:rsidRPr="00493F51" w:rsidSect="008E795E">
      <w:headerReference w:type="default" r:id="rId10"/>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9D7" w:rsidRDefault="009D69D7" w:rsidP="00FC0386">
      <w:r>
        <w:separator/>
      </w:r>
    </w:p>
  </w:endnote>
  <w:endnote w:type="continuationSeparator" w:id="0">
    <w:p w:rsidR="009D69D7" w:rsidRDefault="009D69D7" w:rsidP="00FC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9D7" w:rsidRDefault="009D69D7" w:rsidP="00FC0386">
      <w:r>
        <w:separator/>
      </w:r>
    </w:p>
  </w:footnote>
  <w:footnote w:type="continuationSeparator" w:id="0">
    <w:p w:rsidR="009D69D7" w:rsidRDefault="009D69D7" w:rsidP="00FC03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DBA" w:rsidRDefault="009D3DBA">
    <w:pPr>
      <w:pStyle w:val="Header"/>
    </w:pPr>
    <w:r>
      <w:tab/>
    </w:r>
    <w:r>
      <w:tab/>
    </w:r>
    <w:r w:rsidRPr="009D3DBA">
      <w:rPr>
        <w:noProof/>
      </w:rPr>
      <w:drawing>
        <wp:inline distT="0" distB="0" distL="0" distR="0">
          <wp:extent cx="1066800" cy="4953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rcRect/>
                  <a:stretch>
                    <a:fillRect/>
                  </a:stretch>
                </pic:blipFill>
                <pic:spPr bwMode="auto">
                  <a:xfrm>
                    <a:off x="0" y="0"/>
                    <a:ext cx="1066800" cy="4953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0E2023"/>
    <w:multiLevelType w:val="hybridMultilevel"/>
    <w:tmpl w:val="9EE2C4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AF2748"/>
    <w:multiLevelType w:val="hybridMultilevel"/>
    <w:tmpl w:val="9A80A9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0AC44F5"/>
    <w:multiLevelType w:val="hybridMultilevel"/>
    <w:tmpl w:val="3FBA28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cKBaA9fnhfuD09wjNGMWCNePvn4=" w:salt="7mNx9kJx894S/Y8LDrCn9A=="/>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D52"/>
    <w:rsid w:val="00024A90"/>
    <w:rsid w:val="00024F9F"/>
    <w:rsid w:val="00126859"/>
    <w:rsid w:val="00126904"/>
    <w:rsid w:val="00134AB6"/>
    <w:rsid w:val="00141542"/>
    <w:rsid w:val="001415B5"/>
    <w:rsid w:val="001665C1"/>
    <w:rsid w:val="001C7652"/>
    <w:rsid w:val="002D74D4"/>
    <w:rsid w:val="003E1F74"/>
    <w:rsid w:val="00440960"/>
    <w:rsid w:val="0046291F"/>
    <w:rsid w:val="00470256"/>
    <w:rsid w:val="00486911"/>
    <w:rsid w:val="00493F51"/>
    <w:rsid w:val="004C025E"/>
    <w:rsid w:val="004F3405"/>
    <w:rsid w:val="00513974"/>
    <w:rsid w:val="00532C42"/>
    <w:rsid w:val="00625EE7"/>
    <w:rsid w:val="006346F1"/>
    <w:rsid w:val="00654530"/>
    <w:rsid w:val="006870CB"/>
    <w:rsid w:val="006D3912"/>
    <w:rsid w:val="006D4D92"/>
    <w:rsid w:val="006F0ADD"/>
    <w:rsid w:val="00736DCE"/>
    <w:rsid w:val="00774871"/>
    <w:rsid w:val="00825187"/>
    <w:rsid w:val="00870520"/>
    <w:rsid w:val="008B5ECD"/>
    <w:rsid w:val="008C18E1"/>
    <w:rsid w:val="008E795E"/>
    <w:rsid w:val="009279ED"/>
    <w:rsid w:val="00992952"/>
    <w:rsid w:val="009B7D27"/>
    <w:rsid w:val="009D3DBA"/>
    <w:rsid w:val="009D69D7"/>
    <w:rsid w:val="009F4DFE"/>
    <w:rsid w:val="00A1624A"/>
    <w:rsid w:val="00A24D0F"/>
    <w:rsid w:val="00A65844"/>
    <w:rsid w:val="00A6742B"/>
    <w:rsid w:val="00AD0EFD"/>
    <w:rsid w:val="00B61EB1"/>
    <w:rsid w:val="00B7028C"/>
    <w:rsid w:val="00B828C3"/>
    <w:rsid w:val="00BF0B3A"/>
    <w:rsid w:val="00C37BD9"/>
    <w:rsid w:val="00C7442B"/>
    <w:rsid w:val="00C916C5"/>
    <w:rsid w:val="00C933F0"/>
    <w:rsid w:val="00CA233E"/>
    <w:rsid w:val="00CB3777"/>
    <w:rsid w:val="00CB5193"/>
    <w:rsid w:val="00CE6D52"/>
    <w:rsid w:val="00D01C2A"/>
    <w:rsid w:val="00D8475E"/>
    <w:rsid w:val="00DD5485"/>
    <w:rsid w:val="00E020AF"/>
    <w:rsid w:val="00E1418C"/>
    <w:rsid w:val="00E14436"/>
    <w:rsid w:val="00F53B2F"/>
    <w:rsid w:val="00F612E6"/>
    <w:rsid w:val="00F648C6"/>
    <w:rsid w:val="00FA1526"/>
    <w:rsid w:val="00FB4810"/>
    <w:rsid w:val="00FC0386"/>
    <w:rsid w:val="00FD3D23"/>
    <w:rsid w:val="00FE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20C7A1D-5813-4B8E-870F-BE001A4B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386"/>
    <w:pPr>
      <w:autoSpaceDE w:val="0"/>
      <w:autoSpaceDN w:val="0"/>
      <w:adjustRightInd w:val="0"/>
    </w:pPr>
    <w:rPr>
      <w:rFonts w:asciiTheme="minorHAnsi"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F3405"/>
    <w:pPr>
      <w:tabs>
        <w:tab w:val="center" w:pos="4320"/>
        <w:tab w:val="right" w:pos="8640"/>
      </w:tabs>
    </w:pPr>
  </w:style>
  <w:style w:type="paragraph" w:styleId="Footer">
    <w:name w:val="footer"/>
    <w:basedOn w:val="Normal"/>
    <w:rsid w:val="004F3405"/>
    <w:pPr>
      <w:tabs>
        <w:tab w:val="center" w:pos="4320"/>
        <w:tab w:val="right" w:pos="8640"/>
      </w:tabs>
    </w:pPr>
  </w:style>
  <w:style w:type="character" w:styleId="Hyperlink">
    <w:name w:val="Hyperlink"/>
    <w:basedOn w:val="DefaultParagraphFont"/>
    <w:rsid w:val="004F3405"/>
    <w:rPr>
      <w:color w:val="0000FF"/>
      <w:u w:val="single"/>
    </w:rPr>
  </w:style>
  <w:style w:type="character" w:styleId="FollowedHyperlink">
    <w:name w:val="FollowedHyperlink"/>
    <w:basedOn w:val="DefaultParagraphFont"/>
    <w:rsid w:val="004F3405"/>
    <w:rPr>
      <w:color w:val="800080"/>
      <w:u w:val="single"/>
    </w:rPr>
  </w:style>
  <w:style w:type="character" w:styleId="PlaceholderText">
    <w:name w:val="Placeholder Text"/>
    <w:basedOn w:val="DefaultParagraphFont"/>
    <w:uiPriority w:val="99"/>
    <w:semiHidden/>
    <w:rsid w:val="00FC0386"/>
    <w:rPr>
      <w:color w:val="808080"/>
    </w:rPr>
  </w:style>
  <w:style w:type="paragraph" w:styleId="BalloonText">
    <w:name w:val="Balloon Text"/>
    <w:basedOn w:val="Normal"/>
    <w:link w:val="BalloonTextChar"/>
    <w:rsid w:val="00E1418C"/>
    <w:rPr>
      <w:rFonts w:ascii="Tahoma" w:hAnsi="Tahoma" w:cs="Tahoma"/>
      <w:sz w:val="16"/>
      <w:szCs w:val="16"/>
    </w:rPr>
  </w:style>
  <w:style w:type="character" w:customStyle="1" w:styleId="BalloonTextChar">
    <w:name w:val="Balloon Text Char"/>
    <w:basedOn w:val="DefaultParagraphFont"/>
    <w:link w:val="BalloonText"/>
    <w:rsid w:val="00E141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ooks@us.ib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01.ibm.com/contact/submissions/extsub.nsf/copyrigh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rietema\Local%20Settings\Temporary%20Internet%20Files\OLK33\Production%20of%20SPSS%2013%20Intergrated%20Student%20Vers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584689F7-3CDE-4650-A86A-E048C1C352D2}"/>
      </w:docPartPr>
      <w:docPartBody>
        <w:p w:rsidR="000871FD" w:rsidRDefault="00183837">
          <w:r w:rsidRPr="001A19C3">
            <w:rPr>
              <w:rStyle w:val="PlaceholderText"/>
            </w:rPr>
            <w:t>Click here to enter text.</w:t>
          </w:r>
        </w:p>
      </w:docPartBody>
    </w:docPart>
    <w:docPart>
      <w:docPartPr>
        <w:name w:val="F123796BCAD64ADCA95E09FDCFA21C17"/>
        <w:category>
          <w:name w:val="General"/>
          <w:gallery w:val="placeholder"/>
        </w:category>
        <w:types>
          <w:type w:val="bbPlcHdr"/>
        </w:types>
        <w:behaviors>
          <w:behavior w:val="content"/>
        </w:behaviors>
        <w:guid w:val="{C1B1BF20-35C9-4EF0-A975-15F3CC585C4C}"/>
      </w:docPartPr>
      <w:docPartBody>
        <w:p w:rsidR="000871FD" w:rsidRDefault="00183837" w:rsidP="00183837">
          <w:pPr>
            <w:pStyle w:val="F123796BCAD64ADCA95E09FDCFA21C17"/>
          </w:pPr>
          <w:r w:rsidRPr="001A19C3">
            <w:rPr>
              <w:rStyle w:val="PlaceholderText"/>
            </w:rPr>
            <w:t>Click here to enter text.</w:t>
          </w:r>
        </w:p>
      </w:docPartBody>
    </w:docPart>
    <w:docPart>
      <w:docPartPr>
        <w:name w:val="CABA40FAD948466A9B00C1A2BBF3156E"/>
        <w:category>
          <w:name w:val="General"/>
          <w:gallery w:val="placeholder"/>
        </w:category>
        <w:types>
          <w:type w:val="bbPlcHdr"/>
        </w:types>
        <w:behaviors>
          <w:behavior w:val="content"/>
        </w:behaviors>
        <w:guid w:val="{25720375-49D4-46DC-B7F5-4462C0C19BF7}"/>
      </w:docPartPr>
      <w:docPartBody>
        <w:p w:rsidR="000871FD" w:rsidRDefault="00183837" w:rsidP="00183837">
          <w:pPr>
            <w:pStyle w:val="CABA40FAD948466A9B00C1A2BBF3156E"/>
          </w:pPr>
          <w:r w:rsidRPr="001A19C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2"/>
  </w:compat>
  <w:rsids>
    <w:rsidRoot w:val="00183837"/>
    <w:rsid w:val="0005142D"/>
    <w:rsid w:val="000871FD"/>
    <w:rsid w:val="00183837"/>
    <w:rsid w:val="00185BBB"/>
    <w:rsid w:val="002B2B14"/>
    <w:rsid w:val="007577FE"/>
    <w:rsid w:val="0083177E"/>
    <w:rsid w:val="00AB240A"/>
    <w:rsid w:val="00E2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1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3837"/>
    <w:rPr>
      <w:color w:val="808080"/>
    </w:rPr>
  </w:style>
  <w:style w:type="paragraph" w:customStyle="1" w:styleId="482A7E37B6B1430AB4FC042B72573AA0">
    <w:name w:val="482A7E37B6B1430AB4FC042B72573AA0"/>
    <w:rsid w:val="00183837"/>
  </w:style>
  <w:style w:type="paragraph" w:customStyle="1" w:styleId="F123796BCAD64ADCA95E09FDCFA21C17">
    <w:name w:val="F123796BCAD64ADCA95E09FDCFA21C17"/>
    <w:rsid w:val="00183837"/>
  </w:style>
  <w:style w:type="paragraph" w:customStyle="1" w:styleId="3499B61599D44D198FF985C22A655868">
    <w:name w:val="3499B61599D44D198FF985C22A655868"/>
    <w:rsid w:val="00183837"/>
  </w:style>
  <w:style w:type="paragraph" w:customStyle="1" w:styleId="83D6605D641D4D9586286E014EC3C478">
    <w:name w:val="83D6605D641D4D9586286E014EC3C478"/>
    <w:rsid w:val="00183837"/>
  </w:style>
  <w:style w:type="paragraph" w:customStyle="1" w:styleId="492FBF1CC64A44669998D8C49619C24E">
    <w:name w:val="492FBF1CC64A44669998D8C49619C24E"/>
    <w:rsid w:val="00183837"/>
  </w:style>
  <w:style w:type="paragraph" w:customStyle="1" w:styleId="CABA40FAD948466A9B00C1A2BBF3156E">
    <w:name w:val="CABA40FAD948466A9B00C1A2BBF3156E"/>
    <w:rsid w:val="00183837"/>
  </w:style>
  <w:style w:type="paragraph" w:customStyle="1" w:styleId="ACA049D55D2049B381F86ACB249276D3">
    <w:name w:val="ACA049D55D2049B381F86ACB249276D3"/>
    <w:rsid w:val="001838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E1879-4E82-4C16-B2E1-D305E9FC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Production of SPSS 13 Intergrated Student Version</Template>
  <TotalTime>12</TotalTime>
  <Pages>2</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Production of Student Version Process:</vt:lpstr>
    </vt:vector>
  </TitlesOfParts>
  <Company>spss</Company>
  <LinksUpToDate>false</LinksUpToDate>
  <CharactersWithSpaces>5435</CharactersWithSpaces>
  <SharedDoc>false</SharedDoc>
  <HLinks>
    <vt:vector size="6" baseType="variant">
      <vt:variant>
        <vt:i4>6553626</vt:i4>
      </vt:variant>
      <vt:variant>
        <vt:i4>0</vt:i4>
      </vt:variant>
      <vt:variant>
        <vt:i4>0</vt:i4>
      </vt:variant>
      <vt:variant>
        <vt:i4>5</vt:i4>
      </vt:variant>
      <vt:variant>
        <vt:lpwstr>mailto:books@us.ibm.com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of Student Version Process:</dc:title>
  <dc:creator>jrietema</dc:creator>
  <cp:lastModifiedBy>Agresti,Alan</cp:lastModifiedBy>
  <cp:revision>5</cp:revision>
  <cp:lastPrinted>2013-08-23T14:28:00Z</cp:lastPrinted>
  <dcterms:created xsi:type="dcterms:W3CDTF">2015-07-24T19:24:00Z</dcterms:created>
  <dcterms:modified xsi:type="dcterms:W3CDTF">2015-07-24T19:36:00Z</dcterms:modified>
</cp:coreProperties>
</file>